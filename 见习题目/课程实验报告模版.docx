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AAC2" w14:textId="77777777" w:rsidR="00B67C32" w:rsidRDefault="00000000">
      <w:pPr>
        <w:jc w:val="center"/>
        <w:rPr>
          <w:rFonts w:ascii="楷体" w:eastAsia="楷体" w:hAnsi="楷体" w:hint="eastAsia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8B9484" wp14:editId="1CCD38D6">
            <wp:simplePos x="0" y="0"/>
            <wp:positionH relativeFrom="column">
              <wp:posOffset>428625</wp:posOffset>
            </wp:positionH>
            <wp:positionV relativeFrom="paragraph">
              <wp:posOffset>85725</wp:posOffset>
            </wp:positionV>
            <wp:extent cx="666750" cy="666750"/>
            <wp:effectExtent l="0" t="0" r="19050" b="190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华文行楷" w:hint="eastAsia"/>
          <w:sz w:val="84"/>
          <w:szCs w:val="84"/>
        </w:rPr>
        <w:t xml:space="preserve">  </w:t>
      </w:r>
      <w:r>
        <w:rPr>
          <w:rFonts w:ascii="楷体" w:eastAsia="楷体" w:hAnsi="楷体" w:cs="方正楷体_GB2312" w:hint="eastAsia"/>
          <w:b/>
          <w:bCs/>
          <w:sz w:val="84"/>
          <w:szCs w:val="84"/>
        </w:rPr>
        <w:t>黄冈师范学院</w:t>
      </w:r>
    </w:p>
    <w:p w14:paraId="17D2C9E4" w14:textId="77777777" w:rsidR="00B67C32" w:rsidRDefault="00000000">
      <w:pPr>
        <w:jc w:val="center"/>
        <w:rPr>
          <w:rFonts w:ascii="楷体" w:eastAsia="楷体" w:hAnsi="楷体" w:cs="方正楷体_GBK" w:hint="eastAsia"/>
          <w:b/>
          <w:bCs/>
          <w:sz w:val="84"/>
          <w:szCs w:val="84"/>
        </w:rPr>
      </w:pPr>
      <w:r>
        <w:rPr>
          <w:rFonts w:ascii="楷体" w:eastAsia="楷体" w:hAnsi="楷体" w:cs="方正楷体_GBK" w:hint="eastAsia"/>
          <w:b/>
          <w:bCs/>
          <w:sz w:val="84"/>
          <w:szCs w:val="84"/>
        </w:rPr>
        <w:t>实</w:t>
      </w:r>
    </w:p>
    <w:p w14:paraId="0C97FB96" w14:textId="77777777" w:rsidR="00B67C32" w:rsidRDefault="00000000">
      <w:pPr>
        <w:jc w:val="center"/>
        <w:rPr>
          <w:rFonts w:ascii="楷体" w:eastAsia="楷体" w:hAnsi="楷体" w:cs="方正楷体_GBK" w:hint="eastAsia"/>
          <w:b/>
          <w:bCs/>
          <w:sz w:val="84"/>
          <w:szCs w:val="84"/>
        </w:rPr>
      </w:pPr>
      <w:proofErr w:type="gramStart"/>
      <w:r>
        <w:rPr>
          <w:rFonts w:ascii="楷体" w:eastAsia="楷体" w:hAnsi="楷体" w:cs="方正楷体_GBK" w:hint="eastAsia"/>
          <w:b/>
          <w:bCs/>
          <w:sz w:val="84"/>
          <w:szCs w:val="84"/>
        </w:rPr>
        <w:t>验</w:t>
      </w:r>
      <w:proofErr w:type="gramEnd"/>
    </w:p>
    <w:p w14:paraId="3D9B4F1B" w14:textId="77777777" w:rsidR="00B67C32" w:rsidRDefault="00000000">
      <w:pPr>
        <w:jc w:val="center"/>
        <w:rPr>
          <w:rFonts w:ascii="楷体" w:eastAsia="楷体" w:hAnsi="楷体" w:cs="方正楷体_GBK" w:hint="eastAsia"/>
          <w:b/>
          <w:bCs/>
          <w:sz w:val="84"/>
          <w:szCs w:val="84"/>
          <w:lang w:val="en-GB"/>
        </w:rPr>
      </w:pPr>
      <w:r>
        <w:rPr>
          <w:rFonts w:ascii="楷体" w:eastAsia="楷体" w:hAnsi="楷体" w:cs="方正楷体_GBK" w:hint="eastAsia"/>
          <w:b/>
          <w:bCs/>
          <w:sz w:val="84"/>
          <w:szCs w:val="84"/>
          <w:lang w:val="en-GB"/>
        </w:rPr>
        <w:t>报</w:t>
      </w:r>
    </w:p>
    <w:p w14:paraId="0A369FB2" w14:textId="77777777" w:rsidR="00B67C32" w:rsidRDefault="00000000">
      <w:pPr>
        <w:jc w:val="center"/>
        <w:rPr>
          <w:rFonts w:ascii="方正楷体_GBK" w:eastAsia="方正楷体_GBK" w:hAnsi="方正楷体_GBK" w:cs="方正楷体_GBK" w:hint="eastAsia"/>
          <w:b/>
          <w:bCs/>
          <w:sz w:val="84"/>
          <w:szCs w:val="84"/>
          <w:lang w:val="en-GB"/>
        </w:rPr>
      </w:pPr>
      <w:r>
        <w:rPr>
          <w:rFonts w:ascii="楷体" w:eastAsia="楷体" w:hAnsi="楷体" w:cs="方正楷体_GBK" w:hint="eastAsia"/>
          <w:b/>
          <w:bCs/>
          <w:sz w:val="84"/>
          <w:szCs w:val="84"/>
          <w:lang w:val="en-GB"/>
        </w:rPr>
        <w:t>告</w:t>
      </w:r>
    </w:p>
    <w:p w14:paraId="6C991DD1" w14:textId="77777777" w:rsidR="00B67C32" w:rsidRDefault="00B67C32">
      <w:pPr>
        <w:rPr>
          <w:sz w:val="44"/>
        </w:rPr>
      </w:pPr>
    </w:p>
    <w:p w14:paraId="4919D6EF" w14:textId="77777777" w:rsidR="00B67C32" w:rsidRDefault="00B67C32">
      <w:pPr>
        <w:rPr>
          <w:sz w:val="44"/>
        </w:rPr>
      </w:pPr>
    </w:p>
    <w:p w14:paraId="7F5759F9" w14:textId="77777777" w:rsidR="00B67C32" w:rsidRDefault="00B67C32">
      <w:pPr>
        <w:spacing w:line="800" w:lineRule="exact"/>
        <w:ind w:firstLineChars="396" w:firstLine="1426"/>
        <w:rPr>
          <w:rFonts w:eastAsia="黑体"/>
          <w:sz w:val="36"/>
          <w:u w:val="single"/>
        </w:rPr>
      </w:pPr>
    </w:p>
    <w:p w14:paraId="5523ACC7" w14:textId="77777777" w:rsidR="00B67C32" w:rsidRDefault="00B67C32">
      <w:pPr>
        <w:spacing w:line="800" w:lineRule="exact"/>
        <w:ind w:firstLineChars="396" w:firstLine="1426"/>
        <w:rPr>
          <w:rFonts w:eastAsia="黑体"/>
          <w:sz w:val="36"/>
          <w:u w:val="single"/>
        </w:rPr>
      </w:pPr>
    </w:p>
    <w:p w14:paraId="54A829EE" w14:textId="77777777" w:rsidR="00B67C32" w:rsidRDefault="00B67C32">
      <w:pPr>
        <w:spacing w:line="800" w:lineRule="exact"/>
        <w:ind w:firstLineChars="396" w:firstLine="1426"/>
        <w:rPr>
          <w:rFonts w:eastAsia="黑体"/>
          <w:sz w:val="36"/>
          <w:u w:val="single"/>
        </w:rPr>
      </w:pPr>
    </w:p>
    <w:tbl>
      <w:tblPr>
        <w:tblW w:w="0" w:type="auto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444"/>
        <w:gridCol w:w="1556"/>
        <w:gridCol w:w="2707"/>
      </w:tblGrid>
      <w:tr w:rsidR="00B67C32" w14:paraId="57FE1921" w14:textId="77777777">
        <w:trPr>
          <w:trHeight w:val="501"/>
          <w:jc w:val="center"/>
        </w:trPr>
        <w:tc>
          <w:tcPr>
            <w:tcW w:w="244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D6EEB" w14:textId="77777777" w:rsidR="00B67C32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</w:rPr>
              <w:t>学</w:t>
            </w:r>
            <w:proofErr w:type="gramStart"/>
            <w:r>
              <w:rPr>
                <w:rFonts w:ascii="楷体_GB2312" w:eastAsia="楷体_GB2312" w:hint="eastAsia"/>
                <w:b/>
                <w:sz w:val="30"/>
                <w:szCs w:val="30"/>
              </w:rPr>
              <w:t xml:space="preserve">　　　　</w:t>
            </w:r>
            <w:proofErr w:type="gramEnd"/>
            <w:r>
              <w:rPr>
                <w:rFonts w:ascii="楷体_GB2312" w:eastAsia="楷体_GB2312" w:hint="eastAsia"/>
                <w:b/>
                <w:sz w:val="30"/>
                <w:szCs w:val="30"/>
              </w:rPr>
              <w:t>院：</w:t>
            </w:r>
          </w:p>
        </w:tc>
        <w:tc>
          <w:tcPr>
            <w:tcW w:w="4263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516F1" w14:textId="25DABAA4" w:rsidR="00B67C32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  <w:u w:val="single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   </w:t>
            </w:r>
            <w:r w:rsidR="003708C3"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>数学与统计学院</w:t>
            </w: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                                   </w:t>
            </w:r>
          </w:p>
        </w:tc>
      </w:tr>
      <w:tr w:rsidR="00B67C32" w14:paraId="0C769747" w14:textId="77777777">
        <w:trPr>
          <w:trHeight w:val="513"/>
          <w:jc w:val="center"/>
        </w:trPr>
        <w:tc>
          <w:tcPr>
            <w:tcW w:w="244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6F150" w14:textId="77777777" w:rsidR="00B67C32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</w:rPr>
              <w:t>专        业：</w:t>
            </w:r>
          </w:p>
        </w:tc>
        <w:tc>
          <w:tcPr>
            <w:tcW w:w="4263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45A3C" w14:textId="550EA4A3" w:rsidR="00B67C32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  <w:u w:val="single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  </w:t>
            </w:r>
            <w:r w:rsidR="003708C3"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>大数据科学与大数据技术</w:t>
            </w: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                               </w:t>
            </w:r>
          </w:p>
        </w:tc>
      </w:tr>
      <w:tr w:rsidR="00B67C32" w14:paraId="0BE5B295" w14:textId="77777777">
        <w:trPr>
          <w:trHeight w:val="513"/>
          <w:jc w:val="center"/>
        </w:trPr>
        <w:tc>
          <w:tcPr>
            <w:tcW w:w="244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62C6D" w14:textId="77777777" w:rsidR="00B67C32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</w:rPr>
              <w:t>课        程：</w:t>
            </w:r>
          </w:p>
        </w:tc>
        <w:tc>
          <w:tcPr>
            <w:tcW w:w="4263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31CD3" w14:textId="283D7726" w:rsidR="00B67C32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  <w:u w:val="single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       </w:t>
            </w:r>
            <w:r w:rsidR="003708C3"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>见习实训</w:t>
            </w: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                            </w:t>
            </w:r>
          </w:p>
        </w:tc>
      </w:tr>
      <w:tr w:rsidR="00B67C32" w14:paraId="6210C82E" w14:textId="77777777">
        <w:trPr>
          <w:trHeight w:val="501"/>
          <w:jc w:val="center"/>
        </w:trPr>
        <w:tc>
          <w:tcPr>
            <w:tcW w:w="244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0AF23" w14:textId="77777777" w:rsidR="00B67C32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</w:rPr>
              <w:t>学 生  姓 名：</w:t>
            </w:r>
          </w:p>
        </w:tc>
        <w:tc>
          <w:tcPr>
            <w:tcW w:w="4263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B7D3F" w14:textId="583338C3" w:rsidR="00B67C32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  <w:u w:val="single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         </w:t>
            </w:r>
            <w:r w:rsidR="003708C3"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>周康禧</w:t>
            </w: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                </w:t>
            </w:r>
          </w:p>
        </w:tc>
      </w:tr>
      <w:tr w:rsidR="00B67C32" w14:paraId="3E0C8B5C" w14:textId="77777777">
        <w:trPr>
          <w:trHeight w:val="501"/>
          <w:jc w:val="center"/>
        </w:trPr>
        <w:tc>
          <w:tcPr>
            <w:tcW w:w="244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C74F0" w14:textId="77777777" w:rsidR="00B67C32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  <w:u w:val="single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</w:rPr>
              <w:t>班        级：</w:t>
            </w:r>
          </w:p>
        </w:tc>
        <w:tc>
          <w:tcPr>
            <w:tcW w:w="15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EE810" w14:textId="481C5F5E" w:rsidR="00B67C32" w:rsidRPr="003708C3" w:rsidRDefault="003708C3">
            <w:pPr>
              <w:ind w:rightChars="89" w:right="187"/>
              <w:rPr>
                <w:rFonts w:ascii="楷体_GB2312" w:eastAsia="楷体_GB2312"/>
                <w:b/>
                <w:sz w:val="24"/>
                <w:u w:val="single"/>
              </w:rPr>
            </w:pPr>
            <w:r w:rsidRPr="003708C3">
              <w:rPr>
                <w:rFonts w:ascii="楷体_GB2312" w:eastAsia="楷体_GB2312" w:hint="eastAsia"/>
                <w:b/>
                <w:sz w:val="24"/>
                <w:u w:val="single"/>
              </w:rPr>
              <w:t>大数据2301</w:t>
            </w:r>
            <w:r w:rsidR="00000000" w:rsidRPr="003708C3">
              <w:rPr>
                <w:rFonts w:ascii="楷体_GB2312" w:eastAsia="楷体_GB2312" w:hint="eastAsia"/>
                <w:b/>
                <w:sz w:val="24"/>
                <w:u w:val="single"/>
              </w:rPr>
              <w:t xml:space="preserve">             </w:t>
            </w:r>
          </w:p>
        </w:tc>
        <w:tc>
          <w:tcPr>
            <w:tcW w:w="270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99597" w14:textId="338F4510" w:rsidR="00B67C32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  <w:u w:val="single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</w:rPr>
              <w:t>学号</w:t>
            </w: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</w:t>
            </w:r>
            <w:r w:rsidR="003708C3" w:rsidRPr="003708C3">
              <w:rPr>
                <w:rFonts w:ascii="楷体_GB2312" w:eastAsia="楷体_GB2312" w:hint="eastAsia"/>
                <w:b/>
                <w:sz w:val="24"/>
                <w:u w:val="single"/>
              </w:rPr>
              <w:t>2023310140228</w:t>
            </w: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             </w:t>
            </w:r>
          </w:p>
        </w:tc>
      </w:tr>
      <w:tr w:rsidR="00B67C32" w14:paraId="42C909E0" w14:textId="77777777">
        <w:trPr>
          <w:trHeight w:val="513"/>
          <w:jc w:val="center"/>
        </w:trPr>
        <w:tc>
          <w:tcPr>
            <w:tcW w:w="244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B2988" w14:textId="77777777" w:rsidR="00B67C32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  <w:u w:val="single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</w:rPr>
              <w:t>学        期：</w:t>
            </w:r>
          </w:p>
        </w:tc>
        <w:tc>
          <w:tcPr>
            <w:tcW w:w="4263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50978" w14:textId="1F8DF4A6" w:rsidR="00B67C32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  <w:u w:val="single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      </w:t>
            </w:r>
            <w:r w:rsidR="003708C3"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>2025-2026第二学期</w:t>
            </w: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                            </w:t>
            </w:r>
          </w:p>
        </w:tc>
      </w:tr>
    </w:tbl>
    <w:p w14:paraId="358CB995" w14:textId="77777777" w:rsidR="00B67C32" w:rsidRDefault="00B67C32">
      <w:pPr>
        <w:ind w:leftChars="100" w:left="210" w:rightChars="89" w:right="187"/>
        <w:jc w:val="center"/>
        <w:rPr>
          <w:b/>
          <w:sz w:val="28"/>
          <w:szCs w:val="28"/>
        </w:rPr>
      </w:pPr>
    </w:p>
    <w:p w14:paraId="72B84F7C" w14:textId="77777777" w:rsidR="00B67C32" w:rsidRDefault="00000000">
      <w:pPr>
        <w:pStyle w:val="3"/>
        <w:widowControl/>
      </w:pPr>
      <w:r>
        <w:rPr>
          <w:rFonts w:cs="宋体" w:hint="eastAsia"/>
        </w:rPr>
        <w:t>一、实验课题：</w:t>
      </w:r>
    </w:p>
    <w:p w14:paraId="23CE3764" w14:textId="77777777" w:rsidR="00B67C32" w:rsidRDefault="00000000">
      <w:pPr>
        <w:ind w:rightChars="89" w:right="18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实验类型：</w:t>
      </w:r>
    </w:p>
    <w:p w14:paraId="392FCE2C" w14:textId="77777777" w:rsidR="00B67C32" w:rsidRDefault="00B67C32">
      <w:pPr>
        <w:ind w:rightChars="89" w:right="187"/>
        <w:rPr>
          <w:b/>
          <w:sz w:val="28"/>
          <w:szCs w:val="28"/>
        </w:rPr>
      </w:pPr>
    </w:p>
    <w:p w14:paraId="7A053576" w14:textId="77777777" w:rsidR="00B67C32" w:rsidRDefault="00000000">
      <w:pPr>
        <w:pStyle w:val="3"/>
        <w:widowControl/>
      </w:pPr>
      <w:r>
        <w:rPr>
          <w:rFonts w:cs="宋体" w:hint="eastAsia"/>
        </w:rPr>
        <w:t>二、实验目的及要求</w:t>
      </w:r>
    </w:p>
    <w:p w14:paraId="34E0FB03" w14:textId="77777777" w:rsidR="00B67C32" w:rsidRDefault="00B67C32"/>
    <w:p w14:paraId="360A6168" w14:textId="77777777" w:rsidR="00B67C32" w:rsidRDefault="00000000">
      <w:pPr>
        <w:pStyle w:val="3"/>
        <w:widowControl/>
        <w:numPr>
          <w:ilvl w:val="0"/>
          <w:numId w:val="1"/>
        </w:numPr>
        <w:rPr>
          <w:rFonts w:cs="宋体"/>
        </w:rPr>
      </w:pPr>
      <w:r>
        <w:rPr>
          <w:rFonts w:cs="宋体" w:hint="eastAsia"/>
        </w:rPr>
        <w:t>实验原理（需求分析）：</w:t>
      </w:r>
    </w:p>
    <w:p w14:paraId="474798EA" w14:textId="77777777" w:rsidR="00B67C32" w:rsidRDefault="00B67C32"/>
    <w:p w14:paraId="20C22373" w14:textId="77777777" w:rsidR="00B67C32" w:rsidRDefault="00000000">
      <w:pPr>
        <w:pStyle w:val="3"/>
        <w:widowControl/>
        <w:numPr>
          <w:ilvl w:val="0"/>
          <w:numId w:val="1"/>
        </w:numPr>
        <w:rPr>
          <w:rFonts w:cs="宋体"/>
        </w:rPr>
      </w:pPr>
      <w:r>
        <w:rPr>
          <w:rFonts w:cs="宋体" w:hint="eastAsia"/>
        </w:rPr>
        <w:t>实验方案（实验步骤）：</w:t>
      </w:r>
    </w:p>
    <w:p w14:paraId="52D6AF78" w14:textId="77777777" w:rsidR="00B67C32" w:rsidRDefault="00B67C32"/>
    <w:p w14:paraId="11166D62" w14:textId="77777777" w:rsidR="00B67C32" w:rsidRDefault="00000000">
      <w:pPr>
        <w:pStyle w:val="3"/>
        <w:widowControl/>
        <w:numPr>
          <w:ilvl w:val="0"/>
          <w:numId w:val="1"/>
        </w:numPr>
        <w:rPr>
          <w:rFonts w:cs="宋体"/>
        </w:rPr>
      </w:pPr>
      <w:r>
        <w:rPr>
          <w:rFonts w:cs="宋体" w:hint="eastAsia"/>
        </w:rPr>
        <w:t>实验结果及体会：</w:t>
      </w:r>
    </w:p>
    <w:p w14:paraId="246EF376" w14:textId="77777777" w:rsidR="00B67C32" w:rsidRDefault="00000000">
      <w:pPr>
        <w:widowControl/>
        <w:jc w:val="left"/>
      </w:pPr>
      <w:r>
        <w:br w:type="page"/>
      </w:r>
    </w:p>
    <w:p w14:paraId="4F7ECBCF" w14:textId="77777777" w:rsidR="00B67C32" w:rsidRDefault="00000000">
      <w:pPr>
        <w:pStyle w:val="3"/>
        <w:widowControl/>
      </w:pPr>
      <w:r>
        <w:rPr>
          <w:rFonts w:cs="宋体" w:hint="eastAsia"/>
        </w:rPr>
        <w:lastRenderedPageBreak/>
        <w:t>六、实验成绩</w:t>
      </w:r>
    </w:p>
    <w:p w14:paraId="4E5DAB26" w14:textId="77777777" w:rsidR="00B67C32" w:rsidRDefault="00B67C32">
      <w:pPr>
        <w:ind w:leftChars="100" w:left="210" w:rightChars="89" w:right="187"/>
        <w:jc w:val="right"/>
        <w:rPr>
          <w:b/>
          <w:sz w:val="28"/>
          <w:szCs w:val="28"/>
        </w:rPr>
      </w:pPr>
    </w:p>
    <w:p w14:paraId="7A7BC0AB" w14:textId="77777777" w:rsidR="00B67C32" w:rsidRDefault="00B67C32">
      <w:pPr>
        <w:ind w:rightChars="89" w:right="187"/>
        <w:rPr>
          <w:b/>
          <w:sz w:val="28"/>
          <w:szCs w:val="28"/>
        </w:rPr>
      </w:pPr>
    </w:p>
    <w:p w14:paraId="789B6797" w14:textId="3129BFFA" w:rsidR="00B67C32" w:rsidRDefault="00000000">
      <w:pPr>
        <w:ind w:rightChars="89" w:right="187"/>
        <w:rPr>
          <w:rFonts w:asciiTheme="majorEastAsia" w:eastAsiaTheme="majorEastAsia" w:hAnsiTheme="majorEastAsia"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批阅日期：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     </w:t>
      </w:r>
      <w:r>
        <w:rPr>
          <w:rFonts w:hint="eastAsia"/>
          <w:b/>
          <w:sz w:val="28"/>
          <w:szCs w:val="28"/>
        </w:rPr>
        <w:t>教师签名：</w:t>
      </w:r>
      <w:r>
        <w:rPr>
          <w:rFonts w:hint="eastAsia"/>
          <w:b/>
          <w:sz w:val="28"/>
          <w:szCs w:val="28"/>
        </w:rPr>
        <w:t xml:space="preserve">_______________    </w:t>
      </w:r>
      <w:r w:rsidR="00113A0F">
        <w:rPr>
          <w:b/>
          <w:sz w:val="28"/>
          <w:szCs w:val="28"/>
        </w:rPr>
        <w:br/>
      </w:r>
      <w:r w:rsidR="00113A0F">
        <w:rPr>
          <w:b/>
          <w:sz w:val="28"/>
          <w:szCs w:val="28"/>
        </w:rPr>
        <w:br/>
      </w:r>
      <w:r w:rsidR="00113A0F">
        <w:rPr>
          <w:b/>
          <w:sz w:val="28"/>
          <w:szCs w:val="28"/>
        </w:rPr>
        <w:br/>
      </w:r>
      <w:r w:rsidR="00113A0F">
        <w:rPr>
          <w:b/>
          <w:sz w:val="28"/>
          <w:szCs w:val="28"/>
        </w:rPr>
        <w:br/>
      </w:r>
      <w:r w:rsidR="00113A0F">
        <w:rPr>
          <w:b/>
          <w:sz w:val="28"/>
          <w:szCs w:val="28"/>
        </w:rPr>
        <w:br/>
      </w:r>
      <w:r w:rsidR="00113A0F">
        <w:rPr>
          <w:b/>
          <w:sz w:val="28"/>
          <w:szCs w:val="28"/>
        </w:rPr>
        <w:br/>
      </w:r>
      <w:r w:rsidR="00113A0F">
        <w:rPr>
          <w:b/>
          <w:sz w:val="28"/>
          <w:szCs w:val="28"/>
        </w:rPr>
        <w:br/>
      </w:r>
      <w:r w:rsidR="00113A0F">
        <w:rPr>
          <w:b/>
          <w:sz w:val="28"/>
          <w:szCs w:val="28"/>
        </w:rPr>
        <w:br/>
      </w:r>
      <w:r w:rsidR="00113A0F">
        <w:rPr>
          <w:b/>
          <w:sz w:val="28"/>
          <w:szCs w:val="28"/>
        </w:rPr>
        <w:br/>
      </w:r>
      <w:r w:rsidR="00113A0F">
        <w:rPr>
          <w:b/>
          <w:sz w:val="28"/>
          <w:szCs w:val="28"/>
        </w:rPr>
        <w:br/>
      </w:r>
      <w:r w:rsidR="00113A0F">
        <w:rPr>
          <w:b/>
          <w:sz w:val="28"/>
          <w:szCs w:val="28"/>
        </w:rPr>
        <w:br/>
      </w:r>
      <w:r w:rsidR="00113A0F">
        <w:rPr>
          <w:b/>
          <w:sz w:val="28"/>
          <w:szCs w:val="28"/>
        </w:rPr>
        <w:br/>
      </w:r>
      <w:r w:rsidR="00113A0F">
        <w:rPr>
          <w:b/>
          <w:sz w:val="28"/>
          <w:szCs w:val="28"/>
        </w:rPr>
        <w:br/>
      </w:r>
      <w:r w:rsidR="00113A0F">
        <w:rPr>
          <w:b/>
          <w:sz w:val="28"/>
          <w:szCs w:val="28"/>
        </w:rPr>
        <w:br/>
      </w:r>
      <w:r w:rsidR="00113A0F">
        <w:rPr>
          <w:b/>
          <w:sz w:val="28"/>
          <w:szCs w:val="28"/>
        </w:rPr>
        <w:br/>
      </w:r>
      <w:r w:rsidR="00113A0F">
        <w:rPr>
          <w:b/>
          <w:sz w:val="28"/>
          <w:szCs w:val="28"/>
        </w:rPr>
        <w:br/>
      </w:r>
      <w:r w:rsidR="00113A0F">
        <w:rPr>
          <w:b/>
          <w:sz w:val="28"/>
          <w:szCs w:val="28"/>
        </w:rPr>
        <w:br/>
      </w:r>
      <w:r>
        <w:rPr>
          <w:rFonts w:hint="eastAsia"/>
          <w:b/>
          <w:sz w:val="28"/>
          <w:szCs w:val="28"/>
        </w:rPr>
        <w:t xml:space="preserve">                              </w:t>
      </w:r>
    </w:p>
    <w:p w14:paraId="5F84F643" w14:textId="77777777" w:rsidR="00113A0F" w:rsidRDefault="00113A0F" w:rsidP="00113A0F">
      <w:pPr>
        <w:pStyle w:val="3"/>
        <w:widowControl/>
      </w:pPr>
      <w:r>
        <w:rPr>
          <w:rFonts w:cs="宋体" w:hint="eastAsia"/>
        </w:rPr>
        <w:lastRenderedPageBreak/>
        <w:t>一、实验课题：</w:t>
      </w:r>
    </w:p>
    <w:p w14:paraId="0AE864E0" w14:textId="77777777" w:rsidR="00113A0F" w:rsidRDefault="00113A0F" w:rsidP="00113A0F">
      <w:pPr>
        <w:ind w:rightChars="89" w:right="18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实验类型：</w:t>
      </w:r>
    </w:p>
    <w:p w14:paraId="10729482" w14:textId="77777777" w:rsidR="00113A0F" w:rsidRDefault="00113A0F" w:rsidP="00113A0F">
      <w:pPr>
        <w:ind w:rightChars="89" w:right="187"/>
        <w:rPr>
          <w:b/>
          <w:sz w:val="28"/>
          <w:szCs w:val="28"/>
        </w:rPr>
      </w:pPr>
    </w:p>
    <w:p w14:paraId="16B7FC5F" w14:textId="77777777" w:rsidR="00113A0F" w:rsidRDefault="00113A0F" w:rsidP="00113A0F">
      <w:pPr>
        <w:pStyle w:val="3"/>
        <w:widowControl/>
      </w:pPr>
      <w:r>
        <w:rPr>
          <w:rFonts w:cs="宋体" w:hint="eastAsia"/>
        </w:rPr>
        <w:t>二、实验目的及要求</w:t>
      </w:r>
    </w:p>
    <w:p w14:paraId="2B598462" w14:textId="77777777" w:rsidR="00113A0F" w:rsidRDefault="00113A0F" w:rsidP="00113A0F"/>
    <w:p w14:paraId="24385C19" w14:textId="77777777" w:rsidR="00113A0F" w:rsidRDefault="00113A0F" w:rsidP="00113A0F">
      <w:pPr>
        <w:pStyle w:val="3"/>
        <w:widowControl/>
        <w:numPr>
          <w:ilvl w:val="0"/>
          <w:numId w:val="1"/>
        </w:numPr>
        <w:rPr>
          <w:rFonts w:cs="宋体"/>
        </w:rPr>
      </w:pPr>
      <w:r>
        <w:rPr>
          <w:rFonts w:cs="宋体" w:hint="eastAsia"/>
        </w:rPr>
        <w:t>实验原理（需求分析）：</w:t>
      </w:r>
    </w:p>
    <w:p w14:paraId="21320346" w14:textId="77777777" w:rsidR="00113A0F" w:rsidRDefault="00113A0F" w:rsidP="00113A0F"/>
    <w:p w14:paraId="16B46641" w14:textId="77777777" w:rsidR="00113A0F" w:rsidRDefault="00113A0F" w:rsidP="00113A0F">
      <w:pPr>
        <w:pStyle w:val="3"/>
        <w:widowControl/>
        <w:numPr>
          <w:ilvl w:val="0"/>
          <w:numId w:val="1"/>
        </w:numPr>
        <w:rPr>
          <w:rFonts w:cs="宋体"/>
        </w:rPr>
      </w:pPr>
      <w:r>
        <w:rPr>
          <w:rFonts w:cs="宋体" w:hint="eastAsia"/>
        </w:rPr>
        <w:t>实验方案（实验步骤）：</w:t>
      </w:r>
    </w:p>
    <w:p w14:paraId="21C38C94" w14:textId="77777777" w:rsidR="00113A0F" w:rsidRDefault="00113A0F" w:rsidP="00113A0F"/>
    <w:p w14:paraId="65F4CFBF" w14:textId="77777777" w:rsidR="00113A0F" w:rsidRDefault="00113A0F" w:rsidP="00113A0F">
      <w:pPr>
        <w:pStyle w:val="3"/>
        <w:widowControl/>
        <w:numPr>
          <w:ilvl w:val="0"/>
          <w:numId w:val="1"/>
        </w:numPr>
        <w:rPr>
          <w:rFonts w:cs="宋体"/>
        </w:rPr>
      </w:pPr>
      <w:r>
        <w:rPr>
          <w:rFonts w:cs="宋体" w:hint="eastAsia"/>
        </w:rPr>
        <w:t>实验结果及体会：</w:t>
      </w:r>
    </w:p>
    <w:p w14:paraId="7BD2C540" w14:textId="77777777" w:rsidR="00113A0F" w:rsidRDefault="00113A0F" w:rsidP="00113A0F">
      <w:pPr>
        <w:widowControl/>
        <w:jc w:val="left"/>
      </w:pPr>
      <w:r>
        <w:br w:type="page"/>
      </w:r>
    </w:p>
    <w:p w14:paraId="5FE6138C" w14:textId="77777777" w:rsidR="00113A0F" w:rsidRDefault="00113A0F" w:rsidP="00113A0F">
      <w:pPr>
        <w:pStyle w:val="3"/>
        <w:widowControl/>
      </w:pPr>
      <w:r>
        <w:rPr>
          <w:rFonts w:cs="宋体" w:hint="eastAsia"/>
        </w:rPr>
        <w:lastRenderedPageBreak/>
        <w:t>六、实验成绩</w:t>
      </w:r>
    </w:p>
    <w:p w14:paraId="1888BFE6" w14:textId="77777777" w:rsidR="00113A0F" w:rsidRDefault="00113A0F" w:rsidP="00113A0F">
      <w:pPr>
        <w:ind w:leftChars="100" w:left="210" w:rightChars="89" w:right="187"/>
        <w:jc w:val="right"/>
        <w:rPr>
          <w:b/>
          <w:sz w:val="28"/>
          <w:szCs w:val="28"/>
        </w:rPr>
      </w:pPr>
    </w:p>
    <w:p w14:paraId="51368C75" w14:textId="77777777" w:rsidR="00113A0F" w:rsidRDefault="00113A0F" w:rsidP="00113A0F">
      <w:pPr>
        <w:ind w:rightChars="89" w:right="187"/>
        <w:rPr>
          <w:b/>
          <w:sz w:val="28"/>
          <w:szCs w:val="28"/>
        </w:rPr>
      </w:pPr>
    </w:p>
    <w:p w14:paraId="7CE1F547" w14:textId="34B73D4C" w:rsidR="00B67C32" w:rsidRDefault="00113A0F" w:rsidP="00113A0F">
      <w:r>
        <w:rPr>
          <w:rFonts w:hint="eastAsia"/>
          <w:b/>
          <w:sz w:val="28"/>
          <w:szCs w:val="28"/>
        </w:rPr>
        <w:t>批阅日期：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     </w:t>
      </w:r>
      <w:r>
        <w:rPr>
          <w:rFonts w:hint="eastAsia"/>
          <w:b/>
          <w:sz w:val="28"/>
          <w:szCs w:val="28"/>
        </w:rPr>
        <w:t>教师签名：</w:t>
      </w:r>
      <w:r>
        <w:rPr>
          <w:rFonts w:hint="eastAsia"/>
          <w:b/>
          <w:sz w:val="28"/>
          <w:szCs w:val="28"/>
        </w:rPr>
        <w:t xml:space="preserve">_______________     </w:t>
      </w:r>
    </w:p>
    <w:sectPr w:rsidR="00B67C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楷体_GB2312">
    <w:altName w:val="微软雅黑"/>
    <w:charset w:val="86"/>
    <w:family w:val="auto"/>
    <w:pitch w:val="default"/>
    <w:sig w:usb0="00000000" w:usb1="00000000" w:usb2="00000012" w:usb3="00000000" w:csb0="00040001" w:csb1="00000000"/>
  </w:font>
  <w:font w:name="方正楷体_GBK">
    <w:altName w:val="微软雅黑"/>
    <w:charset w:val="86"/>
    <w:family w:val="auto"/>
    <w:pitch w:val="default"/>
    <w:sig w:usb0="00000000" w:usb1="00000000" w:usb2="00000016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D35FE8"/>
    <w:multiLevelType w:val="singleLevel"/>
    <w:tmpl w:val="DBD35FE8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214391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CFBC3D"/>
    <w:rsid w:val="000537C9"/>
    <w:rsid w:val="000929EC"/>
    <w:rsid w:val="000B217E"/>
    <w:rsid w:val="00113A0F"/>
    <w:rsid w:val="00122D43"/>
    <w:rsid w:val="00230168"/>
    <w:rsid w:val="0029637B"/>
    <w:rsid w:val="00311A0E"/>
    <w:rsid w:val="0031695E"/>
    <w:rsid w:val="003708C3"/>
    <w:rsid w:val="003940E3"/>
    <w:rsid w:val="003D4EFA"/>
    <w:rsid w:val="003D50EC"/>
    <w:rsid w:val="003F21D4"/>
    <w:rsid w:val="00533EE1"/>
    <w:rsid w:val="00544C8C"/>
    <w:rsid w:val="0065133B"/>
    <w:rsid w:val="006F373B"/>
    <w:rsid w:val="00932EFA"/>
    <w:rsid w:val="00933249"/>
    <w:rsid w:val="00956D70"/>
    <w:rsid w:val="00AE7A25"/>
    <w:rsid w:val="00B67C32"/>
    <w:rsid w:val="00BC6E8C"/>
    <w:rsid w:val="00C415EE"/>
    <w:rsid w:val="00C734E7"/>
    <w:rsid w:val="00C73E5A"/>
    <w:rsid w:val="00CB71B3"/>
    <w:rsid w:val="00CC77CF"/>
    <w:rsid w:val="00CD0A7D"/>
    <w:rsid w:val="00DC1C65"/>
    <w:rsid w:val="00DC3EF6"/>
    <w:rsid w:val="00E4326E"/>
    <w:rsid w:val="00E91D20"/>
    <w:rsid w:val="00EF1A7E"/>
    <w:rsid w:val="00F44AD8"/>
    <w:rsid w:val="00F5346F"/>
    <w:rsid w:val="00F917C4"/>
    <w:rsid w:val="00FC3D75"/>
    <w:rsid w:val="6EE54F8C"/>
    <w:rsid w:val="77CFBC3D"/>
    <w:rsid w:val="9F8E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4F5E233"/>
  <w15:docId w15:val="{76AF4579-3C15-43BF-A075-6847C2C5E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2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2" w:lineRule="auto"/>
      <w:outlineLvl w:val="2"/>
    </w:pPr>
    <w:rPr>
      <w:rFonts w:ascii="Calibri" w:hAnsi="Calibr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20">
    <w:name w:val="标题 2 字符"/>
    <w:basedOn w:val="a0"/>
    <w:link w:val="2"/>
    <w:rPr>
      <w:rFonts w:ascii="Arial" w:eastAsia="黑体" w:hAnsi="Arial" w:cs="Arial"/>
      <w:b/>
      <w:kern w:val="2"/>
      <w:sz w:val="32"/>
      <w:szCs w:val="24"/>
    </w:rPr>
  </w:style>
  <w:style w:type="character" w:customStyle="1" w:styleId="30">
    <w:name w:val="标题 3 字符"/>
    <w:basedOn w:val="a0"/>
    <w:link w:val="3"/>
    <w:rPr>
      <w:b/>
      <w:kern w:val="2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king\Library\Containers\com.kingsoft.wpsoffice.mac\Data\.kingsoft\office6\templates\download\49072efd-4933-4ec7-8b9a-8bb52ed1ddfc\&#36890;&#29992;&#23398;&#26657;&#23454;&#36341;&#27963;&#21160;&#23454;&#35757;&#25253;&#21578;&#23553;&#38754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通用学校实践活动实训报告封面.docx</Template>
  <TotalTime>29</TotalTime>
  <Pages>5</Pages>
  <Words>308</Words>
  <Characters>350</Characters>
  <Application>Microsoft Office Word</Application>
  <DocSecurity>0</DocSecurity>
  <Lines>175</Lines>
  <Paragraphs>109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朱凤霞</dc:creator>
  <cp:keywords/>
  <dc:description/>
  <cp:lastModifiedBy>康禧 周</cp:lastModifiedBy>
  <cp:revision>3</cp:revision>
  <dcterms:created xsi:type="dcterms:W3CDTF">2025-06-07T10:45:00Z</dcterms:created>
  <dcterms:modified xsi:type="dcterms:W3CDTF">2026-06-10T15:58:00Z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UUID">
    <vt:lpwstr>v1.0_mb_ahK8CSLp1uf04EVwAGyMlQ==</vt:lpwstr>
  </property>
  <property fmtid="{D5CDD505-2E9C-101B-9397-08002B2CF9AE}" pid="4" name="ICV">
    <vt:lpwstr>2D23303EA33F9C37E0A7436831FBB677_41</vt:lpwstr>
  </property>
  <property fmtid="{D5CDD505-2E9C-101B-9397-08002B2CF9AE}" pid="5" name="KSOTemplateDocerSaveRecord">
    <vt:lpwstr>eyJoZGlkIjoiNTIzYmIxYzFhZmEzYTJmZTliMmIwNDBmZmE1M2U1YjQiLCJ1c2VySWQiOiIzNTI2ODU3MTAifQ==</vt:lpwstr>
  </property>
</Properties>
</file>